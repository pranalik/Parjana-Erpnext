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ayoutTable"/>
        <w:tblW w:w="5000" w:type="pct"/>
        <w:tblBorders>
          <w:bottom w:val="single" w:sz="4" w:space="0" w:color="auto"/>
        </w:tblBorders>
        <w:tblCellMar>
          <w:bottom w:w="360" w:type="dxa"/>
        </w:tblCellMar>
        <w:tblLook w:val="04A0" w:firstRow="1" w:lastRow="0" w:firstColumn="1" w:lastColumn="0" w:noHBand="0" w:noVBand="1"/>
        <w:tblDescription w:val="Company info"/>
      </w:tblPr>
      <w:tblGrid>
        <w:gridCol w:w="7200"/>
        <w:gridCol w:w="1800"/>
      </w:tblGrid>
      <w:tr w:rsidR="00F95CD6" w:rsidTr="00B73A06">
        <w:trPr>
          <w:trHeight w:val="630"/>
        </w:trPr>
        <w:tc>
          <w:tcPr>
            <w:tcW w:w="4000" w:type="pct"/>
            <w:tcBorders>
              <w:bottom w:val="single" w:sz="4" w:space="0" w:color="0070C0"/>
            </w:tcBorders>
            <w:vAlign w:val="bottom"/>
          </w:tcPr>
          <w:p w:rsidR="00F95CD6" w:rsidRPr="000166A0" w:rsidRDefault="00D94DC6">
            <w:pPr>
              <w:pStyle w:val="Name"/>
              <w:ind w:left="0" w:right="0"/>
              <w:rPr>
                <w:rFonts w:ascii="Times New Roman" w:hAnsi="Times New Roman" w:cs="Times New Roman"/>
                <w:color w:val="0070C0"/>
              </w:rPr>
            </w:pPr>
            <w:r w:rsidRPr="00D94DC6">
              <w:rPr>
                <w:rFonts w:ascii="Times New Roman" w:hAnsi="Times New Roman" w:cs="Times New Roman"/>
                <w:noProof/>
                <w:color w:val="0070C0"/>
                <w:lang w:eastAsia="en-US"/>
              </w:rPr>
              <mc:AlternateContent>
                <mc:Choice Requires="wps">
                  <w:drawing>
                    <wp:anchor distT="45720" distB="45720" distL="114300" distR="114300" simplePos="0" relativeHeight="251662336" behindDoc="1" locked="0" layoutInCell="1" allowOverlap="1" wp14:anchorId="02D90D8D" wp14:editId="5BE98BE6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281305</wp:posOffset>
                      </wp:positionV>
                      <wp:extent cx="3009900" cy="40957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4095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9B9482" w:themeColor="text2" w:themeTint="99"/>
                                    </w:rPr>
                                    <w:alias w:val="Company Address"/>
                                    <w:tag w:val=""/>
                                    <w:id w:val="1910727871"/>
                                    <w:placeholder>
                                      <w:docPart w:val="B22D7A0441EE40B9BF5AA1F16BACCFD1"/>
                                    </w:placeholder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p w:rsidR="00D94DC6" w:rsidRPr="00B73A06" w:rsidRDefault="00486891" w:rsidP="00D94DC6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olor w:val="9B9482" w:themeColor="text2" w:themeTint="99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9B9482" w:themeColor="text2" w:themeTint="99"/>
                                        </w:rPr>
                                        <w:t>618 E. 10 Mile Road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9B9482" w:themeColor="text2" w:themeTint="99"/>
                                        </w:rPr>
                                        <w:br/>
                                        <w:t>Hazel Park, MI 48030</w:t>
                                      </w:r>
                                    </w:p>
                                  </w:sdtContent>
                                </w:sdt>
                                <w:p w:rsidR="00D94DC6" w:rsidRDefault="00D94DC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D90D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4.95pt;margin-top:22.15pt;width:237pt;height:32.2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" filled="f" stroked="f">
                      <v:textbo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9B9482" w:themeColor="text2" w:themeTint="99"/>
                              </w:rPr>
                              <w:alias w:val="Company Address"/>
                              <w:tag w:val=""/>
                              <w:id w:val="1910727871"/>
                              <w:placeholder>
                                <w:docPart w:val="B22D7A0441EE40B9BF5AA1F16BACCFD1"/>
                              </w:placeholder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D94DC6" w:rsidRPr="00B73A06" w:rsidRDefault="00486891" w:rsidP="00D94DC6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9B9482" w:themeColor="text2" w:themeTint="99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9B9482" w:themeColor="text2" w:themeTint="99"/>
                                  </w:rPr>
                                  <w:t>618 E. 10 Mile Road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9B9482" w:themeColor="text2" w:themeTint="99"/>
                                  </w:rPr>
                                  <w:br/>
                                  <w:t>Hazel Park, MI 48030</w:t>
                                </w:r>
                              </w:p>
                            </w:sdtContent>
                          </w:sdt>
                          <w:p w:rsidR="00D94DC6" w:rsidRDefault="00D94DC6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w:drawing>
                <wp:anchor distT="0" distB="0" distL="114300" distR="114300" simplePos="0" relativeHeight="251660288" behindDoc="1" locked="0" layoutInCell="1" allowOverlap="1" wp14:anchorId="29A8E0CF" wp14:editId="4EC51F0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38100</wp:posOffset>
                  </wp:positionV>
                  <wp:extent cx="1663700" cy="5334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placeholder.tif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95CD6" w:rsidRDefault="00F95CD6" w:rsidP="000166A0">
            <w:pPr>
              <w:pStyle w:val="NoSpacing"/>
              <w:ind w:left="0" w:right="0"/>
            </w:pPr>
          </w:p>
        </w:tc>
        <w:tc>
          <w:tcPr>
            <w:tcW w:w="1000" w:type="pct"/>
            <w:vAlign w:val="center"/>
          </w:tcPr>
          <w:p w:rsidR="00F95CD6" w:rsidRDefault="00F95CD6">
            <w:pPr>
              <w:pStyle w:val="NoSpacing"/>
              <w:ind w:left="0" w:right="0"/>
              <w:jc w:val="center"/>
            </w:pPr>
          </w:p>
        </w:tc>
      </w:tr>
    </w:tbl>
    <w:p w:rsidR="00486891" w:rsidRDefault="00C2155E" w:rsidP="00486891">
      <w:pPr>
        <w:pStyle w:val="Subtitle"/>
        <w:rPr>
          <w:rFonts w:ascii="Times New Roman" w:hAnsi="Times New Roman" w:cs="Times New Roman"/>
          <w:b w:val="0"/>
          <w:sz w:val="24"/>
        </w:rPr>
      </w:pPr>
      <w:r w:rsidRPr="00B73A06">
        <w:rPr>
          <w:rFonts w:ascii="Times New Roman" w:hAnsi="Times New Roman" w:cs="Times New Roman"/>
          <w:noProof/>
          <w:color w:val="0070C0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4FCCCB" wp14:editId="01705500">
                <wp:simplePos x="0" y="0"/>
                <wp:positionH relativeFrom="leftMargin">
                  <wp:posOffset>505873</wp:posOffset>
                </wp:positionH>
                <wp:positionV relativeFrom="margin">
                  <wp:posOffset>0</wp:posOffset>
                </wp:positionV>
                <wp:extent cx="1005840" cy="5733288"/>
                <wp:effectExtent l="0" t="0" r="0" b="0"/>
                <wp:wrapNone/>
                <wp:docPr id="2" name="Text Box 2" descr="Documen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57332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CD6" w:rsidRPr="000166A0" w:rsidRDefault="006D7623">
                            <w:pPr>
                              <w:pStyle w:val="Title"/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</w:rPr>
                              <w:t>Request for Range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182880" rIns="22860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15000</wp14:pctWidth>
                </wp14:sizeRelH>
                <wp14:sizeRelV relativeFrom="margin">
                  <wp14:pctHeight>75000</wp14:pctHeight>
                </wp14:sizeRelV>
              </wp:anchor>
            </w:drawing>
          </mc:Choice>
          <mc:Fallback>
            <w:pict>
              <v:shape w14:anchorId="1D109D45" id="_x0000_s1027" type="#_x0000_t202" alt="Document title" style="position:absolute;margin-left:39.85pt;margin-top:0;width:79.2pt;height:451.45pt;z-index:-251657216;visibility:visible;mso-wrap-style:square;mso-width-percent:150;mso-height-percent:750;mso-wrap-distance-left:9pt;mso-wrap-distance-top:0;mso-wrap-distance-right:9pt;mso-wrap-distance-bottom:0;mso-position-horizontal:absolute;mso-position-horizontal-relative:left-margin-area;mso-position-vertical:absolute;mso-position-vertical-relative:margin;mso-width-percent:150;mso-height-percent:7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" filled="f" stroked="f" strokeweight=".5pt">
                <v:textbox style="layout-flow:vertical;mso-layout-flow-alt:bottom-to-top;mso-fit-shape-to-text:t" inset="0,14.4pt,18pt">
                  <w:txbxContent>
                    <w:p w:rsidR="00F95CD6" w:rsidRPr="000166A0" w:rsidRDefault="006D7623">
                      <w:pPr>
                        <w:pStyle w:val="Title"/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</w:rPr>
                        <w:t>Request for Range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D1D20" w:rsidRPr="00B73A06">
        <w:rPr>
          <w:rFonts w:ascii="Times New Roman" w:hAnsi="Times New Roman" w:cs="Times New Roman"/>
          <w:color w:val="0070C0"/>
          <w:sz w:val="24"/>
          <w:szCs w:val="24"/>
        </w:rPr>
        <w:t>Project</w:t>
      </w:r>
      <w:r w:rsidR="00D94DC6" w:rsidRPr="00B73A06">
        <w:rPr>
          <w:rFonts w:ascii="Times New Roman" w:hAnsi="Times New Roman" w:cs="Times New Roman"/>
          <w:color w:val="0070C0"/>
          <w:sz w:val="24"/>
          <w:szCs w:val="24"/>
        </w:rPr>
        <w:t>:</w:t>
      </w:r>
      <w:r w:rsidRPr="00B73A06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486891" w:rsidRPr="00486891">
        <w:rPr>
          <w:rFonts w:ascii="Times New Roman" w:hAnsi="Times New Roman" w:cs="Times New Roman"/>
          <w:b w:val="0"/>
          <w:sz w:val="24"/>
        </w:rPr>
        <w:t>6484 buttin Rd, Whitemore Lake Rd, MI 48189,</w:t>
      </w:r>
    </w:p>
    <w:p w:rsidR="006D1D20" w:rsidRPr="004A2FAA" w:rsidRDefault="006D1D20" w:rsidP="00486891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B73A06">
        <w:rPr>
          <w:rFonts w:ascii="Times New Roman" w:hAnsi="Times New Roman" w:cs="Times New Roman"/>
          <w:color w:val="0070C0"/>
          <w:sz w:val="24"/>
          <w:szCs w:val="24"/>
        </w:rPr>
        <w:t xml:space="preserve">Building Type: </w:t>
      </w:r>
      <w:r w:rsidR="008645D6" w:rsidRPr="008D08E6">
        <w:rPr>
          <w:rFonts w:ascii="Times New Roman" w:hAnsi="Times New Roman" w:cs="Times New Roman"/>
          <w:b w:val="0"/>
          <w:sz w:val="24"/>
        </w:rPr>
        <w:t>Commercial</w:t>
      </w:r>
    </w:p>
    <w:tbl>
      <w:tblPr>
        <w:tblStyle w:val="LayoutTable"/>
        <w:tblW w:w="5000" w:type="pct"/>
        <w:tblBorders>
          <w:bottom w:val="single" w:sz="4" w:space="0" w:color="0070C0"/>
        </w:tblBorders>
        <w:tblLook w:val="04A0" w:firstRow="1" w:lastRow="0" w:firstColumn="1" w:lastColumn="0" w:noHBand="0" w:noVBand="1"/>
        <w:tblDescription w:val="Services performed by and for"/>
      </w:tblPr>
      <w:tblGrid>
        <w:gridCol w:w="3000"/>
        <w:gridCol w:w="3001"/>
        <w:gridCol w:w="2999"/>
      </w:tblGrid>
      <w:tr w:rsidR="00F95CD6" w:rsidTr="000166A0">
        <w:tc>
          <w:tcPr>
            <w:tcW w:w="1667" w:type="pct"/>
            <w:vAlign w:val="bottom"/>
          </w:tcPr>
          <w:p w:rsidR="00F95CD6" w:rsidRPr="00B73A06" w:rsidRDefault="00C2155E">
            <w:pPr>
              <w:pStyle w:val="FormHeading"/>
              <w:ind w:left="0" w:right="0"/>
              <w:rPr>
                <w:rFonts w:ascii="Times New Roman" w:hAnsi="Times New Roman" w:cs="Times New Roman"/>
                <w:color w:val="0070C0"/>
              </w:rPr>
            </w:pPr>
            <w:r w:rsidRPr="00B73A06">
              <w:rPr>
                <w:rFonts w:ascii="Times New Roman" w:hAnsi="Times New Roman" w:cs="Times New Roman"/>
                <w:color w:val="0070C0"/>
              </w:rPr>
              <w:t>Date</w:t>
            </w:r>
          </w:p>
        </w:tc>
        <w:tc>
          <w:tcPr>
            <w:tcW w:w="1667" w:type="pct"/>
            <w:vAlign w:val="bottom"/>
          </w:tcPr>
          <w:p w:rsidR="00F95CD6" w:rsidRPr="00B73A06" w:rsidRDefault="00C2155E">
            <w:pPr>
              <w:pStyle w:val="FormHeading"/>
              <w:ind w:left="0" w:right="0"/>
              <w:rPr>
                <w:rFonts w:ascii="Times New Roman" w:hAnsi="Times New Roman" w:cs="Times New Roman"/>
                <w:color w:val="0070C0"/>
              </w:rPr>
            </w:pPr>
            <w:r w:rsidRPr="00B73A06">
              <w:rPr>
                <w:rFonts w:ascii="Times New Roman" w:hAnsi="Times New Roman" w:cs="Times New Roman"/>
                <w:color w:val="0070C0"/>
              </w:rPr>
              <w:t>Services Performed By:</w:t>
            </w:r>
          </w:p>
        </w:tc>
        <w:tc>
          <w:tcPr>
            <w:tcW w:w="1666" w:type="pct"/>
            <w:vAlign w:val="bottom"/>
          </w:tcPr>
          <w:p w:rsidR="00F95CD6" w:rsidRPr="00B73A06" w:rsidRDefault="00C2155E">
            <w:pPr>
              <w:pStyle w:val="FormHeading"/>
              <w:ind w:left="0" w:right="0"/>
              <w:rPr>
                <w:rFonts w:ascii="Times New Roman" w:hAnsi="Times New Roman" w:cs="Times New Roman"/>
                <w:color w:val="0070C0"/>
              </w:rPr>
            </w:pPr>
            <w:r w:rsidRPr="00B73A06">
              <w:rPr>
                <w:rFonts w:ascii="Times New Roman" w:hAnsi="Times New Roman" w:cs="Times New Roman"/>
                <w:color w:val="0070C0"/>
              </w:rPr>
              <w:t>Services Performed For:</w:t>
            </w:r>
          </w:p>
        </w:tc>
      </w:tr>
      <w:tr w:rsidR="00F95CD6" w:rsidTr="00870F61">
        <w:trPr>
          <w:trHeight w:val="80"/>
        </w:trPr>
        <w:sdt>
          <w:sdtPr>
            <w:rPr>
              <w:rFonts w:ascii="Times New Roman" w:hAnsi="Times New Roman" w:cs="Times New Roman"/>
            </w:rPr>
            <w:alias w:val="SOW Date"/>
            <w:tag w:val=""/>
            <w:id w:val="20598898"/>
            <w:placeholder>
              <w:docPart w:val="B4FC02DBB3064366B2B4B028A6A45FAC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4-04-01T00:00:00Z">
              <w:dateFormat w:val="MMMM d, 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667" w:type="pct"/>
                <w:tcMar>
                  <w:bottom w:w="360" w:type="dxa"/>
                </w:tcMar>
              </w:tcPr>
              <w:p w:rsidR="00F95CD6" w:rsidRPr="00B73A06" w:rsidRDefault="00486891">
                <w:pPr>
                  <w:pStyle w:val="NoSpacing"/>
                  <w:ind w:left="0" w:right="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April 1, 2014</w:t>
                </w:r>
              </w:p>
            </w:tc>
          </w:sdtContent>
        </w:sdt>
        <w:tc>
          <w:tcPr>
            <w:tcW w:w="1667" w:type="pct"/>
            <w:tcMar>
              <w:bottom w:w="360" w:type="dxa"/>
            </w:tcMar>
          </w:tcPr>
          <w:sdt>
            <w:sdtPr>
              <w:rPr>
                <w:rFonts w:ascii="Times New Roman" w:hAnsi="Times New Roman" w:cs="Times New Roman"/>
              </w:rPr>
              <w:alias w:val="Company Name"/>
              <w:tag w:val=""/>
              <w:id w:val="1030147295"/>
              <w:placeholder>
                <w:docPart w:val="784E8BA3968F483D9C7CB72A30902F8E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F95CD6" w:rsidRPr="00B73A06" w:rsidRDefault="000166A0">
                <w:pPr>
                  <w:pStyle w:val="NoSpacing"/>
                  <w:ind w:left="0" w:right="0"/>
                  <w:rPr>
                    <w:rFonts w:ascii="Times New Roman" w:hAnsi="Times New Roman" w:cs="Times New Roman"/>
                  </w:rPr>
                </w:pPr>
                <w:r w:rsidRPr="00B73A06">
                  <w:rPr>
                    <w:rFonts w:ascii="Times New Roman" w:hAnsi="Times New Roman" w:cs="Times New Roman"/>
                  </w:rPr>
                  <w:t>Parjana Inc.</w:t>
                </w:r>
              </w:p>
            </w:sdtContent>
          </w:sdt>
          <w:sdt>
            <w:sdtPr>
              <w:rPr>
                <w:rFonts w:ascii="Times New Roman" w:hAnsi="Times New Roman" w:cs="Times New Roman"/>
              </w:rPr>
              <w:alias w:val="Company Address"/>
              <w:tag w:val=""/>
              <w:id w:val="-1912224678"/>
              <w:placeholder>
                <w:docPart w:val="B22632E37BFF4796A8E60277C8DE7D2E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 w:multiLine="1"/>
            </w:sdtPr>
            <w:sdtEndPr/>
            <w:sdtContent>
              <w:p w:rsidR="00F95CD6" w:rsidRPr="00B73A06" w:rsidRDefault="00486891">
                <w:pPr>
                  <w:pStyle w:val="NoSpacing"/>
                  <w:ind w:left="0" w:right="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618 E. 10 Mile Road</w:t>
                </w:r>
                <w:r>
                  <w:rPr>
                    <w:rFonts w:ascii="Times New Roman" w:hAnsi="Times New Roman" w:cs="Times New Roman"/>
                  </w:rPr>
                  <w:br/>
                  <w:t>Hazel Park, MI 48030</w:t>
                </w:r>
              </w:p>
            </w:sdtContent>
          </w:sdt>
        </w:tc>
        <w:tc>
          <w:tcPr>
            <w:tcW w:w="1666" w:type="pct"/>
            <w:tcMar>
              <w:bottom w:w="360" w:type="dxa"/>
            </w:tcMar>
          </w:tcPr>
          <w:p w:rsidR="00F95CD6" w:rsidRPr="00B73A06" w:rsidRDefault="006A7F6C">
            <w:pPr>
              <w:pStyle w:val="NoSpacing"/>
              <w:ind w:left="0" w:right="0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alias w:val="Client Name"/>
                <w:tag w:val=""/>
                <w:id w:val="1547719949"/>
                <w:placeholder>
                  <w:docPart w:val="E41ECCD705A541009A17A5F7BFA9286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0166A0" w:rsidRPr="00B73A06">
                  <w:rPr>
                    <w:rFonts w:ascii="Times New Roman" w:hAnsi="Times New Roman" w:cs="Times New Roman"/>
                  </w:rPr>
                  <w:t>Parjana Distribution, LLC.</w:t>
                </w:r>
              </w:sdtContent>
            </w:sdt>
          </w:p>
          <w:sdt>
            <w:sdtPr>
              <w:rPr>
                <w:rFonts w:ascii="Times New Roman" w:hAnsi="Times New Roman" w:cs="Times New Roman"/>
              </w:rPr>
              <w:alias w:val="Client Address"/>
              <w:tag w:val=""/>
              <w:id w:val="926308377"/>
              <w:placeholder>
                <w:docPart w:val="EF5579684E2B4A8A8AAE5BE375973DF8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 w:multiLine="1"/>
            </w:sdtPr>
            <w:sdtEndPr/>
            <w:sdtContent>
              <w:p w:rsidR="00F95CD6" w:rsidRPr="00B73A06" w:rsidRDefault="00486891" w:rsidP="00D94DC6">
                <w:pPr>
                  <w:pStyle w:val="NoSpacing"/>
                  <w:ind w:left="0" w:right="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1274 Library Street, Suite 600</w:t>
                </w:r>
                <w:r>
                  <w:rPr>
                    <w:rFonts w:ascii="Times New Roman" w:hAnsi="Times New Roman" w:cs="Times New Roman"/>
                  </w:rPr>
                  <w:br/>
                  <w:t>Detroit, MI 48226</w:t>
                </w:r>
              </w:p>
            </w:sdtContent>
          </w:sdt>
        </w:tc>
      </w:tr>
    </w:tbl>
    <w:p w:rsidR="000166A0" w:rsidRDefault="000166A0" w:rsidP="000166A0">
      <w:pPr>
        <w:spacing w:after="0" w:line="240" w:lineRule="auto"/>
      </w:pPr>
    </w:p>
    <w:p w:rsidR="006D1D20" w:rsidRDefault="006D1D20" w:rsidP="006D1D20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8D08E6">
        <w:rPr>
          <w:rFonts w:ascii="Times New Roman" w:hAnsi="Times New Roman" w:cs="Times New Roman"/>
          <w:b/>
          <w:bCs/>
          <w:sz w:val="22"/>
          <w:szCs w:val="28"/>
        </w:rPr>
        <w:t>Statement of Problem:</w:t>
      </w:r>
    </w:p>
    <w:p w:rsidR="00486891" w:rsidRPr="00486891" w:rsidRDefault="00486891" w:rsidP="006D1D20">
      <w:pPr>
        <w:rPr>
          <w:rFonts w:ascii="Times New Roman" w:hAnsi="Times New Roman" w:cs="Times New Roman"/>
          <w:bCs/>
          <w:sz w:val="22"/>
          <w:szCs w:val="28"/>
        </w:rPr>
      </w:pPr>
      <w:r>
        <w:rPr>
          <w:rFonts w:ascii="Times New Roman" w:hAnsi="Times New Roman" w:cs="Times New Roman"/>
          <w:bCs/>
          <w:sz w:val="22"/>
          <w:szCs w:val="28"/>
        </w:rPr>
        <w:t>The plan for thi</w:t>
      </w:r>
      <w:bookmarkStart w:id="0" w:name="_GoBack"/>
      <w:bookmarkEnd w:id="0"/>
      <w:r>
        <w:rPr>
          <w:rFonts w:ascii="Times New Roman" w:hAnsi="Times New Roman" w:cs="Times New Roman"/>
          <w:bCs/>
          <w:sz w:val="22"/>
          <w:szCs w:val="28"/>
        </w:rPr>
        <w:t>s site is to setup a test site at holes 6 and 12 at the Rolling Meadows Golf Course.</w:t>
      </w:r>
    </w:p>
    <w:p w:rsidR="000166A0" w:rsidRPr="00486891" w:rsidRDefault="006D1D20" w:rsidP="006D1D20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8D08E6">
        <w:rPr>
          <w:rFonts w:ascii="Times New Roman" w:hAnsi="Times New Roman" w:cs="Times New Roman"/>
          <w:b/>
          <w:bCs/>
          <w:sz w:val="22"/>
          <w:szCs w:val="28"/>
        </w:rPr>
        <w:t>Quotation:</w:t>
      </w:r>
    </w:p>
    <w:p w:rsidR="00486891" w:rsidRDefault="00486891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lang w:eastAsia="en-US"/>
        </w:rPr>
        <w:drawing>
          <wp:inline distT="0" distB="0" distL="0" distR="0">
            <wp:extent cx="5715000" cy="3457575"/>
            <wp:effectExtent l="0" t="0" r="0" b="9525"/>
            <wp:docPr id="3" name="Picture 3" descr="C:\Users\Daniel\Box Sync\Parjana, Inc\RFR\In Progress\Rolling Meadows\Range Complete_6484 buttin Rd, Whitemore Lake Rd, MI 48189_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Box Sync\Parjana, Inc\RFR\In Progress\Rolling Meadows\Range Complete_6484 buttin Rd, Whitemore Lake Rd, MI 48189_Page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891" w:rsidRDefault="00486891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lang w:eastAsia="en-US"/>
        </w:rPr>
        <w:lastRenderedPageBreak/>
        <w:drawing>
          <wp:inline distT="0" distB="0" distL="0" distR="0">
            <wp:extent cx="5715000" cy="3457575"/>
            <wp:effectExtent l="0" t="0" r="0" b="9525"/>
            <wp:docPr id="5" name="Picture 5" descr="C:\Users\Daniel\Box Sync\Parjana, Inc\RFR\In Progress\Rolling Meadows\Range Complete_6484 buttin Rd, Whitemore Lake Rd, MI 48189_P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Box Sync\Parjana, Inc\RFR\In Progress\Rolling Meadows\Range Complete_6484 buttin Rd, Whitemore Lake Rd, MI 48189_Page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D20" w:rsidRPr="008D08E6" w:rsidRDefault="006D1D20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8D08E6">
        <w:rPr>
          <w:rFonts w:ascii="Times New Roman" w:hAnsi="Times New Roman" w:cs="Times New Roman"/>
          <w:b/>
          <w:bCs/>
          <w:sz w:val="22"/>
          <w:szCs w:val="28"/>
        </w:rPr>
        <w:t>Engineering Notes:</w:t>
      </w:r>
    </w:p>
    <w:p w:rsidR="0000596D" w:rsidRPr="0000596D" w:rsidRDefault="00486891" w:rsidP="002E7837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None to report the plan is resolve the standing water issues at the selected test areas. </w:t>
      </w:r>
    </w:p>
    <w:p w:rsidR="00F95CD6" w:rsidRPr="00F46EF6" w:rsidRDefault="00F95CD6" w:rsidP="0000596D">
      <w:pPr>
        <w:rPr>
          <w:rFonts w:ascii="Times New Roman" w:hAnsi="Times New Roman" w:cs="Times New Roman"/>
        </w:rPr>
      </w:pPr>
    </w:p>
    <w:sectPr w:rsidR="00F95CD6" w:rsidRPr="00F46EF6" w:rsidSect="002E7837">
      <w:footerReference w:type="default" r:id="rId14"/>
      <w:pgSz w:w="12240" w:h="15840" w:code="1"/>
      <w:pgMar w:top="1080" w:right="1224" w:bottom="99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F6C" w:rsidRDefault="006A7F6C">
      <w:pPr>
        <w:spacing w:after="0" w:line="240" w:lineRule="auto"/>
      </w:pPr>
      <w:r>
        <w:separator/>
      </w:r>
    </w:p>
  </w:endnote>
  <w:endnote w:type="continuationSeparator" w:id="0">
    <w:p w:rsidR="006A7F6C" w:rsidRDefault="006A7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5CD6" w:rsidRDefault="00C2155E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bottomMargin">
                <wp:align>bottom</wp:align>
              </wp:positionV>
              <wp:extent cx="5943600" cy="594360"/>
              <wp:effectExtent l="0" t="0" r="0" b="0"/>
              <wp:wrapNone/>
              <wp:docPr id="7" name="Text Box 7" descr="Footer cont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594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top w:w="72" w:type="dxa"/>
                              <w:left w:w="14" w:type="dxa"/>
                              <w:right w:w="14" w:type="dxa"/>
                            </w:tblCellMar>
                            <w:tblLook w:val="04A0" w:firstRow="1" w:lastRow="0" w:firstColumn="1" w:lastColumn="0" w:noHBand="0" w:noVBand="1"/>
                            <w:tblDescription w:val="Footer info"/>
                          </w:tblPr>
                          <w:tblGrid>
                            <w:gridCol w:w="8144"/>
                            <w:gridCol w:w="1206"/>
                          </w:tblGrid>
                          <w:tr w:rsidR="00F95CD6" w:rsidTr="00440DBA">
                            <w:tc>
                              <w:tcPr>
                                <w:tcW w:w="4355" w:type="pct"/>
                                <w:tcBorders>
                                  <w:top w:val="single" w:sz="4" w:space="0" w:color="0070C0"/>
                                </w:tcBorders>
                              </w:tcPr>
                              <w:p w:rsidR="00F95CD6" w:rsidRDefault="00440DBA">
                                <w:pPr>
                                  <w:pStyle w:val="Footer"/>
                                </w:pPr>
                                <w:r>
                                  <w:t>Request for Range</w:t>
                                </w:r>
                                <w:r w:rsidR="00C2155E">
                                  <w:t xml:space="preserve"> for </w:t>
                                </w:r>
                                <w:sdt>
                                  <w:sdtPr>
                                    <w:alias w:val="Client Name"/>
                                    <w:tag w:val=""/>
                                    <w:id w:val="-2005116370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66A0">
                                      <w:t>Parjana Distribution, LLC.</w:t>
                                    </w:r>
                                  </w:sdtContent>
                                </w:sdt>
                                <w:r w:rsidR="00C2155E">
                                  <w:t xml:space="preserve"> </w:t>
                                </w:r>
                                <w:r w:rsidR="00C2155E">
                                  <w:sym w:font="Wingdings" w:char="F0A0"/>
                                </w:r>
                                <w:r w:rsidR="00C2155E">
                                  <w:t xml:space="preserve"> </w:t>
                                </w:r>
                                <w:sdt>
                                  <w:sdtPr>
                                    <w:alias w:val="SOW Date"/>
                                    <w:tag w:val=""/>
                                    <w:id w:val="-37647052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4-04-01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486891">
                                      <w:t>April 1, 2014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645" w:type="pct"/>
                                <w:tcBorders>
                                  <w:top w:val="single" w:sz="4" w:space="0" w:color="0070C0"/>
                                </w:tcBorders>
                              </w:tcPr>
                              <w:p w:rsidR="00F95CD6" w:rsidRDefault="00C2155E">
                                <w:pPr>
                                  <w:pStyle w:val="Footer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486891"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F95CD6" w:rsidRDefault="00F95CD6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Footer content" style="position:absolute;margin-left:0;margin-top:0;width:468pt;height:46.8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bottom-margin-area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" filled="f" stroked="f" strokeweight=".5pt">
              <v:textbox inset="0,,0">
                <w:txbxContent>
                  <w:tbl>
                    <w:tblPr>
                      <w:tblW w:w="5000" w:type="pct"/>
                      <w:tblCellMar>
                        <w:top w:w="72" w:type="dxa"/>
                        <w:left w:w="14" w:type="dxa"/>
                        <w:right w:w="14" w:type="dxa"/>
                      </w:tblCellMar>
                      <w:tblLook w:val="04A0" w:firstRow="1" w:lastRow="0" w:firstColumn="1" w:lastColumn="0" w:noHBand="0" w:noVBand="1"/>
                      <w:tblDescription w:val="Footer info"/>
                    </w:tblPr>
                    <w:tblGrid>
                      <w:gridCol w:w="8144"/>
                      <w:gridCol w:w="1206"/>
                    </w:tblGrid>
                    <w:tr w:rsidR="00F95CD6" w:rsidTr="00440DBA">
                      <w:tc>
                        <w:tcPr>
                          <w:tcW w:w="4355" w:type="pct"/>
                          <w:tcBorders>
                            <w:top w:val="single" w:sz="4" w:space="0" w:color="0070C0"/>
                          </w:tcBorders>
                        </w:tcPr>
                        <w:p w:rsidR="00F95CD6" w:rsidRDefault="00440DBA">
                          <w:pPr>
                            <w:pStyle w:val="Footer"/>
                          </w:pPr>
                          <w:r>
                            <w:t>Request for Range</w:t>
                          </w:r>
                          <w:r w:rsidR="00C2155E">
                            <w:t xml:space="preserve"> for </w:t>
                          </w:r>
                          <w:sdt>
                            <w:sdtPr>
                              <w:alias w:val="Client Name"/>
                              <w:tag w:val=""/>
                              <w:id w:val="-2005116370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0166A0">
                                <w:t>Parjana Distribution, LLC.</w:t>
                              </w:r>
                            </w:sdtContent>
                          </w:sdt>
                          <w:r w:rsidR="00C2155E">
                            <w:t xml:space="preserve"> </w:t>
                          </w:r>
                          <w:r w:rsidR="00C2155E">
                            <w:sym w:font="Wingdings" w:char="F0A0"/>
                          </w:r>
                          <w:r w:rsidR="00C2155E">
                            <w:t xml:space="preserve"> </w:t>
                          </w:r>
                          <w:sdt>
                            <w:sdtPr>
                              <w:alias w:val="SOW Date"/>
                              <w:tag w:val=""/>
                              <w:id w:val="-37647052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4-04-01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86891">
                                <w:t>April 1, 2014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645" w:type="pct"/>
                          <w:tcBorders>
                            <w:top w:val="single" w:sz="4" w:space="0" w:color="0070C0"/>
                          </w:tcBorders>
                        </w:tcPr>
                        <w:p w:rsidR="00F95CD6" w:rsidRDefault="00C2155E">
                          <w:pPr>
                            <w:pStyle w:val="Footer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86891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F95CD6" w:rsidRDefault="00F95CD6">
                    <w:pPr>
                      <w:pStyle w:val="Footer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F6C" w:rsidRDefault="006A7F6C">
      <w:pPr>
        <w:spacing w:after="0" w:line="240" w:lineRule="auto"/>
      </w:pPr>
      <w:r>
        <w:separator/>
      </w:r>
    </w:p>
  </w:footnote>
  <w:footnote w:type="continuationSeparator" w:id="0">
    <w:p w:rsidR="006A7F6C" w:rsidRDefault="006A7F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BEA61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56C24"/>
    <w:multiLevelType w:val="hybridMultilevel"/>
    <w:tmpl w:val="C8B68AA6"/>
    <w:lvl w:ilvl="0" w:tplc="7FFA4152">
      <w:start w:val="1"/>
      <w:numFmt w:val="upperRoman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D20"/>
    <w:rsid w:val="0000596D"/>
    <w:rsid w:val="000166A0"/>
    <w:rsid w:val="001F5667"/>
    <w:rsid w:val="002E7837"/>
    <w:rsid w:val="00440DBA"/>
    <w:rsid w:val="00486891"/>
    <w:rsid w:val="004A2FAA"/>
    <w:rsid w:val="004F5C32"/>
    <w:rsid w:val="00534BE2"/>
    <w:rsid w:val="00674B4F"/>
    <w:rsid w:val="006A7F6C"/>
    <w:rsid w:val="006D1D20"/>
    <w:rsid w:val="006D7623"/>
    <w:rsid w:val="0072670D"/>
    <w:rsid w:val="007B5709"/>
    <w:rsid w:val="008645D6"/>
    <w:rsid w:val="00870F61"/>
    <w:rsid w:val="008D08E6"/>
    <w:rsid w:val="008E4E55"/>
    <w:rsid w:val="00AE4599"/>
    <w:rsid w:val="00B73A06"/>
    <w:rsid w:val="00BB4B0A"/>
    <w:rsid w:val="00C105B5"/>
    <w:rsid w:val="00C2155E"/>
    <w:rsid w:val="00CB3F3F"/>
    <w:rsid w:val="00D94DC6"/>
    <w:rsid w:val="00E25A84"/>
    <w:rsid w:val="00F46EF6"/>
    <w:rsid w:val="00F807BD"/>
    <w:rsid w:val="00F9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A204B4-85A4-45B8-A71D-A30A1A8F9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CDBDB" w:themeColor="accent1" w:themeTint="33"/>
      </w:pBdr>
      <w:spacing w:before="320" w:after="200" w:line="240" w:lineRule="auto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40" w:lineRule="auto"/>
      <w:jc w:val="right"/>
    </w:pPr>
    <w:rPr>
      <w:rFonts w:asciiTheme="majorHAnsi" w:eastAsiaTheme="majorEastAsia" w:hAnsiTheme="majorHAnsi" w:cstheme="majorBidi"/>
      <w:kern w:val="28"/>
      <w:sz w:val="62"/>
      <w:szCs w:val="62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kern w:val="28"/>
      <w:sz w:val="62"/>
      <w:szCs w:val="62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before="320" w:line="240" w:lineRule="auto"/>
    </w:pPr>
    <w:rPr>
      <w:b/>
      <w:bC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sz w:val="28"/>
      <w:szCs w:val="28"/>
    </w:rPr>
  </w:style>
  <w:style w:type="paragraph" w:styleId="NoSpacing">
    <w:name w:val="No Spacing"/>
    <w:uiPriority w:val="1"/>
    <w:qFormat/>
    <w:pPr>
      <w:spacing w:before="60"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semiHidden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semiHidden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SOWTable">
    <w:name w:val="SOW Table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table" w:customStyle="1" w:styleId="LayoutTable">
    <w:name w:val="Layout Table"/>
    <w:basedOn w:val="TableNormal"/>
    <w:uiPriority w:val="99"/>
    <w:pPr>
      <w:spacing w:before="60" w:after="0" w:line="240" w:lineRule="auto"/>
      <w:ind w:left="144" w:right="144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Heading">
    <w:name w:val="Form Heading"/>
    <w:basedOn w:val="Normal"/>
    <w:next w:val="Normal"/>
    <w:uiPriority w:val="2"/>
    <w:qFormat/>
    <w:pPr>
      <w:spacing w:before="80" w:after="60" w:line="240" w:lineRule="auto"/>
    </w:pPr>
    <w:rPr>
      <w:rFonts w:asciiTheme="majorHAnsi" w:eastAsiaTheme="majorEastAsia" w:hAnsiTheme="majorHAnsi" w:cstheme="majorBidi"/>
      <w:color w:val="F24F4F" w:themeColor="accent1"/>
    </w:rPr>
  </w:style>
  <w:style w:type="paragraph" w:customStyle="1" w:styleId="Name">
    <w:name w:val="Name"/>
    <w:basedOn w:val="Normal"/>
    <w:uiPriority w:val="2"/>
    <w:qFormat/>
    <w:pPr>
      <w:spacing w:before="60" w:after="60" w:line="240" w:lineRule="auto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styleId="Strong">
    <w:name w:val="Strong"/>
    <w:basedOn w:val="DefaultParagraphFont"/>
    <w:uiPriority w:val="10"/>
    <w:unhideWhenUsed/>
    <w:qFormat/>
    <w:rPr>
      <w:b/>
      <w:bCs/>
    </w:rPr>
  </w:style>
  <w:style w:type="paragraph" w:styleId="Closing">
    <w:name w:val="Closing"/>
    <w:basedOn w:val="Normal"/>
    <w:link w:val="ClosingChar"/>
    <w:uiPriority w:val="11"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11"/>
  </w:style>
  <w:style w:type="table" w:customStyle="1" w:styleId="SignatureTable">
    <w:name w:val="Signature Table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4"/>
    <w:unhideWhenUsed/>
    <w:qFormat/>
    <w:pPr>
      <w:numPr>
        <w:numId w:val="4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i/>
      <w:iCs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05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jana\AppData\Roaming\Microsoft\Templates\Statement%20of%20Work%20(Red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84E8BA3968F483D9C7CB72A30902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9BC4B-0167-4C51-A23D-D1CBF1EF88DE}"/>
      </w:docPartPr>
      <w:docPartBody>
        <w:p w:rsidR="008E2417" w:rsidRDefault="003C610B">
          <w:pPr>
            <w:pStyle w:val="784E8BA3968F483D9C7CB72A30902F8E"/>
          </w:pPr>
          <w:r>
            <w:t>[Company Name]</w:t>
          </w:r>
        </w:p>
      </w:docPartBody>
    </w:docPart>
    <w:docPart>
      <w:docPartPr>
        <w:name w:val="B22632E37BFF4796A8E60277C8DE7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9F164-D835-46CE-AD97-348CF0B4F6E7}"/>
      </w:docPartPr>
      <w:docPartBody>
        <w:p w:rsidR="008E2417" w:rsidRDefault="003C610B">
          <w:pPr>
            <w:pStyle w:val="B22632E37BFF4796A8E60277C8DE7D2E"/>
          </w:pPr>
          <w:r>
            <w:t>[Company Address]</w:t>
          </w:r>
          <w:r>
            <w:br/>
            <w:t>[City, ST  ZIP Code]</w:t>
          </w:r>
        </w:p>
      </w:docPartBody>
    </w:docPart>
    <w:docPart>
      <w:docPartPr>
        <w:name w:val="B4FC02DBB3064366B2B4B028A6A45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B0C80-EABC-4009-B7FA-3BB41D0C2DFE}"/>
      </w:docPartPr>
      <w:docPartBody>
        <w:p w:rsidR="008E2417" w:rsidRDefault="003C610B">
          <w:pPr>
            <w:pStyle w:val="B4FC02DBB3064366B2B4B028A6A45FAC"/>
          </w:pPr>
          <w:r>
            <w:t>[Date]</w:t>
          </w:r>
        </w:p>
      </w:docPartBody>
    </w:docPart>
    <w:docPart>
      <w:docPartPr>
        <w:name w:val="E41ECCD705A541009A17A5F7BFA92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F3423-CEDA-4A4D-8905-60ED1A85ED65}"/>
      </w:docPartPr>
      <w:docPartBody>
        <w:p w:rsidR="008E2417" w:rsidRDefault="003C610B">
          <w:pPr>
            <w:pStyle w:val="E41ECCD705A541009A17A5F7BFA9286C"/>
          </w:pPr>
          <w:r>
            <w:t>[Client Name]</w:t>
          </w:r>
        </w:p>
      </w:docPartBody>
    </w:docPart>
    <w:docPart>
      <w:docPartPr>
        <w:name w:val="EF5579684E2B4A8A8AAE5BE375973D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19E2E-BBFB-4C0F-82C8-4290AFF229B9}"/>
      </w:docPartPr>
      <w:docPartBody>
        <w:p w:rsidR="008E2417" w:rsidRDefault="003C610B">
          <w:pPr>
            <w:pStyle w:val="EF5579684E2B4A8A8AAE5BE375973DF8"/>
          </w:pPr>
          <w:r>
            <w:t>[Client Address]</w:t>
          </w:r>
          <w:r>
            <w:br/>
            <w:t>[City, ST  ZIP Code]</w:t>
          </w:r>
        </w:p>
      </w:docPartBody>
    </w:docPart>
    <w:docPart>
      <w:docPartPr>
        <w:name w:val="B22D7A0441EE40B9BF5AA1F16BACCF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5C086-1C24-4089-A59A-DEECF8EDA2CF}"/>
      </w:docPartPr>
      <w:docPartBody>
        <w:p w:rsidR="00F37A98" w:rsidRDefault="008E2417" w:rsidP="008E2417">
          <w:pPr>
            <w:pStyle w:val="B22D7A0441EE40B9BF5AA1F16BACCFD1"/>
          </w:pPr>
          <w:r>
            <w:t>[Company Address]</w:t>
          </w:r>
          <w:r>
            <w:br/>
            <w:t>[City, ST  ZIP Code]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A0"/>
    <w:rsid w:val="003C610B"/>
    <w:rsid w:val="005554BC"/>
    <w:rsid w:val="007E13A0"/>
    <w:rsid w:val="008E2417"/>
    <w:rsid w:val="00A9209E"/>
    <w:rsid w:val="00F3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4E8BA3968F483D9C7CB72A30902F8E">
    <w:name w:val="784E8BA3968F483D9C7CB72A30902F8E"/>
  </w:style>
  <w:style w:type="paragraph" w:customStyle="1" w:styleId="B22632E37BFF4796A8E60277C8DE7D2E">
    <w:name w:val="B22632E37BFF4796A8E60277C8DE7D2E"/>
  </w:style>
  <w:style w:type="character" w:styleId="PlaceholderText">
    <w:name w:val="Placeholder Text"/>
    <w:basedOn w:val="DefaultParagraphFont"/>
    <w:uiPriority w:val="99"/>
    <w:semiHidden/>
    <w:rsid w:val="007E13A0"/>
    <w:rPr>
      <w:color w:val="5B9BD5" w:themeColor="accent1"/>
    </w:rPr>
  </w:style>
  <w:style w:type="paragraph" w:customStyle="1" w:styleId="4018A4F439A34FB2823A6F041304641B">
    <w:name w:val="4018A4F439A34FB2823A6F041304641B"/>
  </w:style>
  <w:style w:type="paragraph" w:customStyle="1" w:styleId="4C9B9C386AC9492990BAF14F286EFFFE">
    <w:name w:val="4C9B9C386AC9492990BAF14F286EFFFE"/>
  </w:style>
  <w:style w:type="paragraph" w:customStyle="1" w:styleId="B4FC02DBB3064366B2B4B028A6A45FAC">
    <w:name w:val="B4FC02DBB3064366B2B4B028A6A45FAC"/>
  </w:style>
  <w:style w:type="paragraph" w:customStyle="1" w:styleId="E41ECCD705A541009A17A5F7BFA9286C">
    <w:name w:val="E41ECCD705A541009A17A5F7BFA9286C"/>
  </w:style>
  <w:style w:type="paragraph" w:customStyle="1" w:styleId="EF5579684E2B4A8A8AAE5BE375973DF8">
    <w:name w:val="EF5579684E2B4A8A8AAE5BE375973DF8"/>
  </w:style>
  <w:style w:type="paragraph" w:customStyle="1" w:styleId="DEB383D515C3427FA9F2750D80A73E6C">
    <w:name w:val="DEB383D515C3427FA9F2750D80A73E6C"/>
  </w:style>
  <w:style w:type="paragraph" w:customStyle="1" w:styleId="43FAA4192DC84627A18AC99B2177792E">
    <w:name w:val="43FAA4192DC84627A18AC99B2177792E"/>
  </w:style>
  <w:style w:type="paragraph" w:customStyle="1" w:styleId="B478C157C6314D88A2E7EB76B35D5076">
    <w:name w:val="B478C157C6314D88A2E7EB76B35D5076"/>
  </w:style>
  <w:style w:type="paragraph" w:customStyle="1" w:styleId="ABA47ED9862641859FBF4CE4BD0FA84F">
    <w:name w:val="ABA47ED9862641859FBF4CE4BD0FA84F"/>
  </w:style>
  <w:style w:type="paragraph" w:customStyle="1" w:styleId="CAA25ABECFD246619DD63B31428FFDCC">
    <w:name w:val="CAA25ABECFD246619DD63B31428FFDCC"/>
  </w:style>
  <w:style w:type="paragraph" w:customStyle="1" w:styleId="E69DF873FF9D402D9EEA084AB88A5B30">
    <w:name w:val="E69DF873FF9D402D9EEA084AB88A5B30"/>
  </w:style>
  <w:style w:type="paragraph" w:customStyle="1" w:styleId="A53FC59949FD4D1F87C1C180E4456CD3">
    <w:name w:val="A53FC59949FD4D1F87C1C180E4456CD3"/>
  </w:style>
  <w:style w:type="paragraph" w:customStyle="1" w:styleId="0590069D164546F99580321A8B7B4FA6">
    <w:name w:val="0590069D164546F99580321A8B7B4FA6"/>
  </w:style>
  <w:style w:type="paragraph" w:customStyle="1" w:styleId="8F5F45F942324EFBA7FB12CF329E1749">
    <w:name w:val="8F5F45F942324EFBA7FB12CF329E1749"/>
    <w:rsid w:val="007E13A0"/>
  </w:style>
  <w:style w:type="paragraph" w:customStyle="1" w:styleId="060597F107164FB6B8C7BE7905233701">
    <w:name w:val="060597F107164FB6B8C7BE7905233701"/>
    <w:rsid w:val="007E13A0"/>
  </w:style>
  <w:style w:type="paragraph" w:customStyle="1" w:styleId="02CCDFC456844E9FA8BCB00BDD164192">
    <w:name w:val="02CCDFC456844E9FA8BCB00BDD164192"/>
    <w:rsid w:val="007E13A0"/>
  </w:style>
  <w:style w:type="paragraph" w:customStyle="1" w:styleId="D5457B33000245F4A02B11A8C6D398BC">
    <w:name w:val="D5457B33000245F4A02B11A8C6D398BC"/>
    <w:rsid w:val="007E13A0"/>
  </w:style>
  <w:style w:type="paragraph" w:customStyle="1" w:styleId="13F5A378DF534932A1BD5F1D0D39AEDE">
    <w:name w:val="13F5A378DF534932A1BD5F1D0D39AEDE"/>
    <w:rsid w:val="008E2417"/>
  </w:style>
  <w:style w:type="paragraph" w:customStyle="1" w:styleId="2BC0A461A15A4DEF8E4541F47B25E01B">
    <w:name w:val="2BC0A461A15A4DEF8E4541F47B25E01B"/>
    <w:rsid w:val="008E2417"/>
  </w:style>
  <w:style w:type="paragraph" w:customStyle="1" w:styleId="C7C6C992A1C9419A804EB443EA40B2B1">
    <w:name w:val="C7C6C992A1C9419A804EB443EA40B2B1"/>
    <w:rsid w:val="008E2417"/>
  </w:style>
  <w:style w:type="paragraph" w:customStyle="1" w:styleId="A1A4B04F7C3F4D8EA68AB58721203344">
    <w:name w:val="A1A4B04F7C3F4D8EA68AB58721203344"/>
    <w:rsid w:val="008E2417"/>
  </w:style>
  <w:style w:type="paragraph" w:customStyle="1" w:styleId="B22D7A0441EE40B9BF5AA1F16BACCFD1">
    <w:name w:val="B22D7A0441EE40B9BF5AA1F16BACCFD1"/>
    <w:rsid w:val="008E2417"/>
  </w:style>
  <w:style w:type="paragraph" w:customStyle="1" w:styleId="93F772BEB20E4426AB1CC45D5E105618">
    <w:name w:val="93F772BEB20E4426AB1CC45D5E105618"/>
    <w:rsid w:val="008E2417"/>
  </w:style>
  <w:style w:type="paragraph" w:customStyle="1" w:styleId="3B6CC284769A4F7A8DC7559A19EEC523">
    <w:name w:val="3B6CC284769A4F7A8DC7559A19EEC523"/>
    <w:rsid w:val="008E2417"/>
  </w:style>
  <w:style w:type="paragraph" w:customStyle="1" w:styleId="85D856198798413B876502FA79599DC7">
    <w:name w:val="85D856198798413B876502FA79599DC7"/>
    <w:rsid w:val="008E2417"/>
  </w:style>
  <w:style w:type="paragraph" w:customStyle="1" w:styleId="94C686F4712441888726F69AC6A38F0E">
    <w:name w:val="94C686F4712441888726F69AC6A38F0E"/>
    <w:rsid w:val="008E2417"/>
  </w:style>
  <w:style w:type="paragraph" w:customStyle="1" w:styleId="22626D6F9A184086B85A82AD91FF56DC">
    <w:name w:val="22626D6F9A184086B85A82AD91FF56DC"/>
    <w:rsid w:val="008E2417"/>
  </w:style>
  <w:style w:type="paragraph" w:customStyle="1" w:styleId="4DBFC394F4CC4013ABFCAA68420690F4">
    <w:name w:val="4DBFC394F4CC4013ABFCAA68420690F4"/>
    <w:rsid w:val="008E2417"/>
  </w:style>
  <w:style w:type="paragraph" w:customStyle="1" w:styleId="666AD3FF331E4B6483E15D8A245CB580">
    <w:name w:val="666AD3FF331E4B6483E15D8A245CB580"/>
    <w:rsid w:val="008E2417"/>
  </w:style>
  <w:style w:type="paragraph" w:customStyle="1" w:styleId="70CD9D16FEF84905877BFAEE93C09ECA">
    <w:name w:val="70CD9D16FEF84905877BFAEE93C09ECA"/>
    <w:rsid w:val="008E2417"/>
  </w:style>
  <w:style w:type="paragraph" w:customStyle="1" w:styleId="9206EF711C81485E96CF646611A653F5">
    <w:name w:val="9206EF711C81485E96CF646611A653F5"/>
    <w:rsid w:val="008E2417"/>
  </w:style>
  <w:style w:type="paragraph" w:customStyle="1" w:styleId="795C94A09B364DA487BCBFD33656EAD0">
    <w:name w:val="795C94A09B364DA487BCBFD33656EAD0"/>
    <w:rsid w:val="008E2417"/>
  </w:style>
  <w:style w:type="paragraph" w:customStyle="1" w:styleId="AD57CAF66CB44B39A9B63FB6C75486C1">
    <w:name w:val="AD57CAF66CB44B39A9B63FB6C75486C1"/>
    <w:rsid w:val="008E2417"/>
  </w:style>
  <w:style w:type="paragraph" w:customStyle="1" w:styleId="FC690A079A6C4C6AA99A31F01A670558">
    <w:name w:val="FC690A079A6C4C6AA99A31F01A670558"/>
    <w:rsid w:val="008E24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2014-04-01T00:00:00</PublishDate>
  <Abstract/>
  <CompanyAddress>618 E. 10 Mile Road
Hazel Park, MI 48030</CompanyAddress>
  <CompanyPhone>Brandon Phillips Field –5425 Winton Ridge Lane Cincinnati OH 45232 Range</CompanyPhone>
  <CompanyFax>1274 Library Street, Suite 600
Detroit, MI 48226</CompanyFax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57DCBC-E03C-4579-B6C3-0EB758F02A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FD38AD-603D-4CC2-8630-4FF161E27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Statement of Work (Red design)</Template>
  <TotalTime>1</TotalTime>
  <Pages>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Parjana Inc.</Company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Angelika Niemczyk</dc:creator>
  <cp:keywords/>
  <dc:description/>
  <cp:lastModifiedBy>Daniel Arias</cp:lastModifiedBy>
  <cp:revision>2</cp:revision>
  <dcterms:created xsi:type="dcterms:W3CDTF">2014-04-01T21:07:00Z</dcterms:created>
  <dcterms:modified xsi:type="dcterms:W3CDTF">2014-04-01T21:07:00Z</dcterms:modified>
  <cp:contentStatus>Parjana Distribution, LLC.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TC039235949991</vt:lpwstr>
  </property>
</Properties>
</file>